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B6F5" w14:textId="77777777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13F2501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A9951" id="Rectangle 1" o:spid="_x0000_s1026" alt="&quot;&quot;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2F95B118" w14:textId="4264AA40" w:rsidR="004F03F5" w:rsidRPr="00A10C09" w:rsidRDefault="0071014C" w:rsidP="00A10C09">
      <w:pPr>
        <w:pStyle w:val="Title"/>
      </w:pPr>
      <w:r>
        <w:t>Matinisa Lubisi</w:t>
      </w:r>
    </w:p>
    <w:p w14:paraId="1CB7A243" w14:textId="13AD77C3" w:rsidR="004F03F5" w:rsidRDefault="008C3517" w:rsidP="004F03F5">
      <w:pPr>
        <w:pStyle w:val="Subtitl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0D82572" wp14:editId="4F43A2AF">
                <wp:simplePos x="0" y="0"/>
                <wp:positionH relativeFrom="column">
                  <wp:posOffset>-1105155</wp:posOffset>
                </wp:positionH>
                <wp:positionV relativeFrom="paragraph">
                  <wp:posOffset>1942390</wp:posOffset>
                </wp:positionV>
                <wp:extent cx="360" cy="360"/>
                <wp:effectExtent l="57150" t="57150" r="57150" b="57150"/>
                <wp:wrapNone/>
                <wp:docPr id="203181181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E55A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87.7pt;margin-top:152.25pt;width:1.4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">
                <v:imagedata r:id="rId12" o:title=""/>
              </v:shape>
            </w:pict>
          </mc:Fallback>
        </mc:AlternateContent>
      </w:r>
      <w:r w:rsidR="008E23A4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6E2F8BA" wp14:editId="5EB6E371">
                <wp:simplePos x="0" y="0"/>
                <wp:positionH relativeFrom="column">
                  <wp:posOffset>-190755</wp:posOffset>
                </wp:positionH>
                <wp:positionV relativeFrom="paragraph">
                  <wp:posOffset>6294625</wp:posOffset>
                </wp:positionV>
                <wp:extent cx="2542320" cy="360"/>
                <wp:effectExtent l="57150" t="57150" r="48895" b="57150"/>
                <wp:wrapNone/>
                <wp:docPr id="107649117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42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F1A37" id="Ink 12" o:spid="_x0000_s1026" type="#_x0000_t75" style="position:absolute;margin-left:-15.7pt;margin-top:494.95pt;width:201.6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">
                <v:imagedata r:id="rId14" o:title=""/>
              </v:shape>
            </w:pict>
          </mc:Fallback>
        </mc:AlternateContent>
      </w:r>
      <w:r w:rsidR="008E23A4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D77A501" wp14:editId="13DDB6BE">
                <wp:simplePos x="0" y="0"/>
                <wp:positionH relativeFrom="column">
                  <wp:posOffset>-895635</wp:posOffset>
                </wp:positionH>
                <wp:positionV relativeFrom="paragraph">
                  <wp:posOffset>685105</wp:posOffset>
                </wp:positionV>
                <wp:extent cx="360" cy="360"/>
                <wp:effectExtent l="57150" t="57150" r="57150" b="57150"/>
                <wp:wrapNone/>
                <wp:docPr id="78529448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F8237" id="Ink 11" o:spid="_x0000_s1026" type="#_x0000_t75" style="position:absolute;margin-left:-71.2pt;margin-top:53.25pt;width:1.45pt;height: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">
                <v:imagedata r:id="rId12" o:title=""/>
              </v:shape>
            </w:pict>
          </mc:Fallback>
        </mc:AlternateContent>
      </w:r>
      <w:r w:rsidR="008E23A4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108ADD7" wp14:editId="69B070EC">
                <wp:simplePos x="0" y="0"/>
                <wp:positionH relativeFrom="column">
                  <wp:posOffset>-90675</wp:posOffset>
                </wp:positionH>
                <wp:positionV relativeFrom="paragraph">
                  <wp:posOffset>4227505</wp:posOffset>
                </wp:positionV>
                <wp:extent cx="186120" cy="360"/>
                <wp:effectExtent l="57150" t="57150" r="42545" b="57150"/>
                <wp:wrapNone/>
                <wp:docPr id="126654046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D5102" id="Ink 10" o:spid="_x0000_s1026" type="#_x0000_t75" style="position:absolute;margin-left:-7.85pt;margin-top:332.15pt;width:16.0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">
                <v:imagedata r:id="rId17" o:title=""/>
              </v:shape>
            </w:pict>
          </mc:Fallback>
        </mc:AlternateContent>
      </w:r>
      <w:r w:rsidR="008E23A4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83445EB" wp14:editId="388794C9">
                <wp:simplePos x="0" y="0"/>
                <wp:positionH relativeFrom="column">
                  <wp:posOffset>-20115</wp:posOffset>
                </wp:positionH>
                <wp:positionV relativeFrom="paragraph">
                  <wp:posOffset>4227505</wp:posOffset>
                </wp:positionV>
                <wp:extent cx="1009800" cy="360"/>
                <wp:effectExtent l="57150" t="57150" r="57150" b="57150"/>
                <wp:wrapNone/>
                <wp:docPr id="183123914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0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050B4" id="Ink 9" o:spid="_x0000_s1026" type="#_x0000_t75" style="position:absolute;margin-left:-2.3pt;margin-top:332.15pt;width:80.9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">
                <v:imagedata r:id="rId19" o:title=""/>
              </v:shape>
            </w:pict>
          </mc:Fallback>
        </mc:AlternateContent>
      </w:r>
      <w:r w:rsidR="008E23A4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7B38CB9" wp14:editId="5FCF45F7">
                <wp:simplePos x="0" y="0"/>
                <wp:positionH relativeFrom="column">
                  <wp:posOffset>-876555</wp:posOffset>
                </wp:positionH>
                <wp:positionV relativeFrom="paragraph">
                  <wp:posOffset>1170745</wp:posOffset>
                </wp:positionV>
                <wp:extent cx="360" cy="360"/>
                <wp:effectExtent l="57150" t="57150" r="76200" b="76200"/>
                <wp:wrapNone/>
                <wp:docPr id="38163558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4875B" id="Ink 6" o:spid="_x0000_s1026" type="#_x0000_t75" style="position:absolute;margin-left:-71.8pt;margin-top:89.3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">
                <v:imagedata r:id="rId21" o:title=""/>
              </v:shape>
            </w:pict>
          </mc:Fallback>
        </mc:AlternateContent>
      </w:r>
    </w:p>
    <w:tbl>
      <w:tblPr>
        <w:tblW w:w="5000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84"/>
        <w:gridCol w:w="3544"/>
        <w:gridCol w:w="77"/>
        <w:gridCol w:w="6175"/>
      </w:tblGrid>
      <w:tr w:rsidR="00A24B78" w14:paraId="0A52EA67" w14:textId="77777777" w:rsidTr="003E2684">
        <w:trPr>
          <w:trHeight w:val="2143"/>
        </w:trPr>
        <w:tc>
          <w:tcPr>
            <w:tcW w:w="284" w:type="dxa"/>
          </w:tcPr>
          <w:p w14:paraId="4BD8B530" w14:textId="77777777" w:rsidR="00A24B78" w:rsidRPr="00065553" w:rsidRDefault="00A24B78" w:rsidP="00A24B78"/>
        </w:tc>
        <w:tc>
          <w:tcPr>
            <w:tcW w:w="3544" w:type="dxa"/>
            <w:tcBorders>
              <w:right w:val="single" w:sz="8" w:space="0" w:color="D8BCA4" w:themeColor="accent2" w:themeTint="99"/>
            </w:tcBorders>
          </w:tcPr>
          <w:p w14:paraId="53ABCBE7" w14:textId="77777777" w:rsidR="00A24B78" w:rsidRPr="00CE7496" w:rsidRDefault="00000000" w:rsidP="00CE7496">
            <w:pPr>
              <w:pStyle w:val="Heading1"/>
            </w:pPr>
            <w:sdt>
              <w:sdtPr>
                <w:id w:val="-203956741"/>
                <w:placeholder>
                  <w:docPart w:val="023675A0B42947C4B37658F91143A296"/>
                </w:placeholder>
                <w:temporary/>
                <w:showingPlcHdr/>
                <w15:appearance w15:val="hidden"/>
              </w:sdtPr>
              <w:sdtContent>
                <w:r w:rsidR="00CE7496" w:rsidRPr="00CE7496">
                  <w:t>Contact</w:t>
                </w:r>
              </w:sdtContent>
            </w:sdt>
          </w:p>
          <w:p w14:paraId="00BA321E" w14:textId="75BC836C" w:rsidR="00CE7496" w:rsidRPr="005928A6" w:rsidRDefault="0071014C" w:rsidP="00CE7496">
            <w:pPr>
              <w:rPr>
                <w:b/>
                <w:bCs/>
              </w:rPr>
            </w:pPr>
            <w:r w:rsidRPr="005928A6">
              <w:rPr>
                <w:b/>
                <w:bCs/>
              </w:rPr>
              <w:t xml:space="preserve">445 </w:t>
            </w:r>
            <w:proofErr w:type="spellStart"/>
            <w:r w:rsidRPr="005928A6">
              <w:rPr>
                <w:b/>
                <w:bCs/>
              </w:rPr>
              <w:t>Schoemasdaal</w:t>
            </w:r>
            <w:proofErr w:type="spellEnd"/>
          </w:p>
          <w:p w14:paraId="02214A2C" w14:textId="674A85DE" w:rsidR="00A24B78" w:rsidRPr="005928A6" w:rsidRDefault="0071014C" w:rsidP="00CE7496">
            <w:pPr>
              <w:rPr>
                <w:b/>
                <w:bCs/>
              </w:rPr>
            </w:pPr>
            <w:proofErr w:type="spellStart"/>
            <w:proofErr w:type="gramStart"/>
            <w:r w:rsidRPr="005928A6">
              <w:rPr>
                <w:b/>
                <w:bCs/>
              </w:rPr>
              <w:t>Mpumalanga,SA</w:t>
            </w:r>
            <w:proofErr w:type="spellEnd"/>
            <w:proofErr w:type="gramEnd"/>
          </w:p>
          <w:p w14:paraId="52271FF9" w14:textId="2F242DD2" w:rsidR="00A24B78" w:rsidRPr="005928A6" w:rsidRDefault="0071014C" w:rsidP="00CE7496">
            <w:pPr>
              <w:rPr>
                <w:b/>
                <w:bCs/>
              </w:rPr>
            </w:pPr>
            <w:r w:rsidRPr="005928A6">
              <w:rPr>
                <w:b/>
                <w:bCs/>
              </w:rPr>
              <w:t>071 190 9253</w:t>
            </w:r>
          </w:p>
          <w:p w14:paraId="42027C51" w14:textId="384DDCD6" w:rsidR="00CE7496" w:rsidRDefault="005446AD" w:rsidP="00CE7496">
            <w:hyperlink r:id="rId22" w:history="1">
              <w:r w:rsidRPr="008427B5">
                <w:rPr>
                  <w:rStyle w:val="Hyperlink"/>
                  <w:b/>
                  <w:bCs/>
                </w:rPr>
                <w:t>222527269@mycput.ac.za</w:t>
              </w:r>
            </w:hyperlink>
          </w:p>
          <w:p w14:paraId="666D1627" w14:textId="0A3353DD" w:rsidR="000A5EE8" w:rsidRDefault="000A5EE8" w:rsidP="00CE749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Personal email: </w:t>
            </w:r>
            <w:hyperlink r:id="rId23" w:history="1">
              <w:r w:rsidRPr="00512E63">
                <w:rPr>
                  <w:rStyle w:val="Hyperlink"/>
                  <w:b/>
                  <w:bCs/>
                </w:rPr>
                <w:t>matinisavunywalive@gmail.com</w:t>
              </w:r>
            </w:hyperlink>
          </w:p>
          <w:p w14:paraId="39F0935C" w14:textId="77777777" w:rsidR="000A5EE8" w:rsidRDefault="000A5EE8" w:rsidP="00CE7496">
            <w:pPr>
              <w:rPr>
                <w:b/>
                <w:bCs/>
              </w:rPr>
            </w:pPr>
          </w:p>
          <w:p w14:paraId="3138BDED" w14:textId="20DBD13D" w:rsidR="005446AD" w:rsidRPr="005928A6" w:rsidRDefault="005446AD" w:rsidP="00CE7496">
            <w:pPr>
              <w:rPr>
                <w:b/>
                <w:bCs/>
              </w:rPr>
            </w:pPr>
            <w:r>
              <w:rPr>
                <w:b/>
                <w:bCs/>
              </w:rPr>
              <w:t>LinkedIn: Matinisa Vunywalive</w:t>
            </w:r>
          </w:p>
          <w:p w14:paraId="74680D62" w14:textId="55983C43" w:rsidR="00A24B78" w:rsidRPr="009B6648" w:rsidRDefault="00A24B78" w:rsidP="00137C2D">
            <w:pPr>
              <w:rPr>
                <w:strike/>
              </w:rPr>
            </w:pPr>
          </w:p>
        </w:tc>
        <w:tc>
          <w:tcPr>
            <w:tcW w:w="77" w:type="dxa"/>
            <w:tcBorders>
              <w:left w:val="single" w:sz="8" w:space="0" w:color="D8BCA4" w:themeColor="accent2" w:themeTint="99"/>
            </w:tcBorders>
          </w:tcPr>
          <w:p w14:paraId="56D66043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D8BCA4" w:themeColor="accent2" w:themeTint="99"/>
            </w:tcBorders>
          </w:tcPr>
          <w:p w14:paraId="7937C753" w14:textId="77777777" w:rsidR="00A24B78" w:rsidRPr="00A24B78" w:rsidRDefault="00000000" w:rsidP="00A24B78">
            <w:pPr>
              <w:pStyle w:val="Heading1"/>
            </w:pPr>
            <w:sdt>
              <w:sdtPr>
                <w:id w:val="425542482"/>
                <w:placeholder>
                  <w:docPart w:val="C31E7AB0474740FDBABA0ADB4176D36E"/>
                </w:placeholder>
                <w:temporary/>
                <w:showingPlcHdr/>
                <w15:appearance w15:val="hidden"/>
              </w:sdtPr>
              <w:sdtContent>
                <w:r w:rsidR="00A24B78" w:rsidRPr="00A24B78">
                  <w:t>Profile</w:t>
                </w:r>
              </w:sdtContent>
            </w:sdt>
          </w:p>
          <w:p w14:paraId="6BE6A4F3" w14:textId="1937786E" w:rsidR="00A24B78" w:rsidRPr="00311FD2" w:rsidRDefault="00AA6E72" w:rsidP="00311FD2">
            <w:r w:rsidRPr="00AA6E72">
              <w:t>Analytical and results-driven Application Development student with strong foundations in Java and object-oriented programming, experienced in developing GUI-based applications, implementing file handling, applying design patterns, and integrating databases. Demonstrates solid problem-solving ability through academic and group software projects, with a growing focus on backend development and networking concepts. Eager to contribute to a development team, learn industry best practices, and deliver clean, maintainable code in real-world environments.</w:t>
            </w:r>
          </w:p>
        </w:tc>
      </w:tr>
      <w:tr w:rsidR="00CE7496" w14:paraId="4934E5B9" w14:textId="77777777" w:rsidTr="003E2684">
        <w:trPr>
          <w:trHeight w:val="8651"/>
        </w:trPr>
        <w:tc>
          <w:tcPr>
            <w:tcW w:w="284" w:type="dxa"/>
          </w:tcPr>
          <w:p w14:paraId="29F72917" w14:textId="43B1DF0C" w:rsidR="00CE7496" w:rsidRPr="00065553" w:rsidRDefault="008E23A4" w:rsidP="003324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19C6A5D4" wp14:editId="77321ABA">
                      <wp:simplePos x="0" y="0"/>
                      <wp:positionH relativeFrom="column">
                        <wp:posOffset>123525</wp:posOffset>
                      </wp:positionH>
                      <wp:positionV relativeFrom="paragraph">
                        <wp:posOffset>1310420</wp:posOffset>
                      </wp:positionV>
                      <wp:extent cx="2199240" cy="360"/>
                      <wp:effectExtent l="57150" t="57150" r="48895" b="57150"/>
                      <wp:wrapNone/>
                      <wp:docPr id="2106903351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92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C30A44" id="Ink 8" o:spid="_x0000_s1026" type="#_x0000_t75" style="position:absolute;margin-left:9.05pt;margin-top:102.5pt;width:174.5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">
                      <v:imagedata r:id="rId25" o:title=""/>
                    </v:shape>
                  </w:pict>
                </mc:Fallback>
              </mc:AlternateContent>
            </w:r>
          </w:p>
        </w:tc>
        <w:tc>
          <w:tcPr>
            <w:tcW w:w="3544" w:type="dxa"/>
            <w:tcBorders>
              <w:right w:val="single" w:sz="8" w:space="0" w:color="D8BCA4" w:themeColor="accent2" w:themeTint="99"/>
            </w:tcBorders>
          </w:tcPr>
          <w:p w14:paraId="09F02FA0" w14:textId="77777777" w:rsidR="00CE7496" w:rsidRPr="00065553" w:rsidRDefault="00000000" w:rsidP="0033248B">
            <w:pPr>
              <w:pStyle w:val="Heading1"/>
            </w:pPr>
            <w:sdt>
              <w:sdtPr>
                <w:id w:val="150179177"/>
                <w:placeholder>
                  <w:docPart w:val="32F98BA9874C4FE58C0CA9B9D7938D89"/>
                </w:placeholder>
                <w:temporary/>
                <w:showingPlcHdr/>
                <w15:appearance w15:val="hidden"/>
              </w:sdtPr>
              <w:sdtContent>
                <w:r w:rsidR="00CE7496" w:rsidRPr="006E44D4">
                  <w:t>Education</w:t>
                </w:r>
              </w:sdtContent>
            </w:sdt>
          </w:p>
          <w:p w14:paraId="5E5FBF8D" w14:textId="675E4B4B" w:rsidR="00CE7496" w:rsidRPr="009A7E48" w:rsidRDefault="0071014C" w:rsidP="0033248B">
            <w:pPr>
              <w:pStyle w:val="Heading2"/>
              <w:rPr>
                <w:rFonts w:ascii="Book Antiqua" w:hAnsi="Book Antiqua"/>
                <w:b/>
              </w:rPr>
            </w:pPr>
            <w:r w:rsidRPr="009B6648">
              <w:rPr>
                <w:rFonts w:ascii="Book Antiqua" w:hAnsi="Book Antiqua"/>
                <w:b/>
                <w:u w:val="thick"/>
              </w:rPr>
              <w:t>High school</w:t>
            </w:r>
            <w:r w:rsidR="00CE7496" w:rsidRPr="009A7E48">
              <w:rPr>
                <w:rFonts w:ascii="Book Antiqua" w:hAnsi="Book Antiqua"/>
                <w:b/>
              </w:rPr>
              <w:t xml:space="preserve"> </w:t>
            </w:r>
            <w:r w:rsidR="00CE7496" w:rsidRPr="009A7E48">
              <w:t xml:space="preserve">• </w:t>
            </w:r>
          </w:p>
          <w:p w14:paraId="1088805C" w14:textId="00335309" w:rsidR="0071014C" w:rsidRPr="008A239B" w:rsidRDefault="0071014C" w:rsidP="0071014C">
            <w:pPr>
              <w:pStyle w:val="Heading3"/>
              <w:rPr>
                <w:b/>
                <w:bCs/>
                <w:sz w:val="22"/>
                <w:szCs w:val="22"/>
              </w:rPr>
            </w:pPr>
            <w:proofErr w:type="spellStart"/>
            <w:r w:rsidRPr="008A239B">
              <w:rPr>
                <w:b/>
                <w:bCs/>
                <w:sz w:val="22"/>
                <w:szCs w:val="22"/>
              </w:rPr>
              <w:t>Njeyeza</w:t>
            </w:r>
            <w:proofErr w:type="spellEnd"/>
            <w:r w:rsidRPr="008A239B">
              <w:rPr>
                <w:b/>
                <w:bCs/>
                <w:sz w:val="22"/>
                <w:szCs w:val="22"/>
              </w:rPr>
              <w:t xml:space="preserve"> High School, (2019-2021)  </w:t>
            </w:r>
          </w:p>
          <w:p w14:paraId="7616195B" w14:textId="5300485D" w:rsidR="009020F6" w:rsidRDefault="0071014C" w:rsidP="00E444DE">
            <w:pPr>
              <w:pStyle w:val="Heading3"/>
              <w:rPr>
                <w:b/>
                <w:bCs/>
                <w:sz w:val="22"/>
                <w:szCs w:val="22"/>
              </w:rPr>
            </w:pPr>
            <w:r w:rsidRPr="008A239B">
              <w:rPr>
                <w:b/>
                <w:bCs/>
                <w:sz w:val="22"/>
                <w:szCs w:val="22"/>
              </w:rPr>
              <w:t>Mpumalanga, Nkomazi district</w:t>
            </w:r>
          </w:p>
          <w:p w14:paraId="493CE2F4" w14:textId="77777777" w:rsidR="008E23A4" w:rsidRPr="008E23A4" w:rsidRDefault="008E23A4" w:rsidP="008E23A4"/>
          <w:p w14:paraId="29593062" w14:textId="77777777" w:rsidR="0095732F" w:rsidRDefault="0095732F" w:rsidP="00390AAF">
            <w:pPr>
              <w:pStyle w:val="Heading2"/>
              <w:rPr>
                <w:rFonts w:ascii="Book Antiqua" w:hAnsi="Book Antiqua"/>
                <w:b/>
                <w:u w:val="thick"/>
              </w:rPr>
            </w:pPr>
          </w:p>
          <w:p w14:paraId="1448FAB5" w14:textId="28D5B3A3" w:rsidR="00390AAF" w:rsidRPr="009A7E48" w:rsidRDefault="00DB0463" w:rsidP="00390AAF">
            <w:pPr>
              <w:pStyle w:val="Heading2"/>
              <w:rPr>
                <w:rFonts w:ascii="Book Antiqua" w:hAnsi="Book Antiqua"/>
                <w:b/>
              </w:rPr>
            </w:pPr>
            <w:r w:rsidRPr="009B6648">
              <w:rPr>
                <w:rFonts w:ascii="Book Antiqua" w:hAnsi="Book Antiqua"/>
                <w:b/>
                <w:u w:val="thick"/>
              </w:rPr>
              <w:t>Higher institution</w:t>
            </w:r>
            <w:r w:rsidR="00390AAF" w:rsidRPr="009A7E48">
              <w:rPr>
                <w:rFonts w:ascii="Book Antiqua" w:hAnsi="Book Antiqua"/>
                <w:b/>
              </w:rPr>
              <w:t xml:space="preserve"> </w:t>
            </w:r>
            <w:r w:rsidR="00390AAF" w:rsidRPr="009A7E48">
              <w:t xml:space="preserve">• </w:t>
            </w:r>
          </w:p>
          <w:p w14:paraId="10046951" w14:textId="77777777" w:rsidR="00390AAF" w:rsidRPr="00E444DE" w:rsidRDefault="00390AAF" w:rsidP="00E444DE"/>
          <w:p w14:paraId="1A86B2E3" w14:textId="3CDE47FC" w:rsidR="00CE7496" w:rsidRPr="008A239B" w:rsidRDefault="0071014C" w:rsidP="00CE7496">
            <w:pPr>
              <w:pStyle w:val="Heading3"/>
              <w:rPr>
                <w:b/>
                <w:bCs/>
                <w:caps/>
                <w:szCs w:val="20"/>
              </w:rPr>
            </w:pPr>
            <w:r w:rsidRPr="008A239B">
              <w:rPr>
                <w:b/>
                <w:bCs/>
                <w:caps/>
                <w:szCs w:val="20"/>
              </w:rPr>
              <w:t>Cape peninsula university of technology, Capetown, District 6</w:t>
            </w:r>
            <w:r w:rsidR="00B528C2" w:rsidRPr="008A239B">
              <w:rPr>
                <w:b/>
                <w:bCs/>
                <w:caps/>
                <w:szCs w:val="20"/>
              </w:rPr>
              <w:t>, wc</w:t>
            </w:r>
          </w:p>
          <w:p w14:paraId="56949095" w14:textId="77777777" w:rsidR="00FE60E2" w:rsidRPr="008A239B" w:rsidRDefault="00FE60E2" w:rsidP="00493A22">
            <w:pPr>
              <w:pStyle w:val="Text-FlushLeft"/>
              <w:rPr>
                <w:b/>
                <w:bCs/>
                <w:szCs w:val="20"/>
              </w:rPr>
            </w:pPr>
          </w:p>
          <w:p w14:paraId="4A4C909C" w14:textId="77777777" w:rsidR="00E444DE" w:rsidRPr="008A239B" w:rsidRDefault="00E444DE" w:rsidP="00E444DE">
            <w:pPr>
              <w:pStyle w:val="Heading3"/>
              <w:rPr>
                <w:b/>
                <w:bCs/>
                <w:caps/>
                <w:szCs w:val="20"/>
              </w:rPr>
            </w:pPr>
            <w:r w:rsidRPr="008A239B">
              <w:rPr>
                <w:b/>
                <w:bCs/>
                <w:caps/>
                <w:szCs w:val="20"/>
              </w:rPr>
              <w:t>DIploma in informatics and communications technology</w:t>
            </w:r>
          </w:p>
          <w:p w14:paraId="3BFBE9FE" w14:textId="77777777" w:rsidR="00E444DE" w:rsidRPr="00E444DE" w:rsidRDefault="00E444DE" w:rsidP="00E444DE"/>
          <w:p w14:paraId="3C89751F" w14:textId="77777777" w:rsidR="00CE7496" w:rsidRPr="00CE7496" w:rsidRDefault="00CE7496" w:rsidP="00CE7496"/>
          <w:p w14:paraId="005F0B1F" w14:textId="235CEA8A" w:rsidR="00CE7496" w:rsidRPr="00946D52" w:rsidRDefault="00946D52" w:rsidP="00CE7496">
            <w:pPr>
              <w:pStyle w:val="Heading1"/>
              <w:rPr>
                <w:sz w:val="24"/>
              </w:rPr>
            </w:pPr>
            <w:r w:rsidRPr="00946D52">
              <w:rPr>
                <w:sz w:val="24"/>
              </w:rPr>
              <w:t>Technical skills</w:t>
            </w:r>
          </w:p>
          <w:p w14:paraId="3EA8C60D" w14:textId="3ED8F8D7" w:rsidR="00317853" w:rsidRDefault="00317853" w:rsidP="00317853">
            <w:pPr>
              <w:rPr>
                <w:b/>
                <w:bCs/>
                <w:lang w:val="en-ZA"/>
              </w:rPr>
            </w:pPr>
            <w:r w:rsidRPr="00317853">
              <w:rPr>
                <w:b/>
                <w:bCs/>
                <w:lang w:val="en-ZA"/>
              </w:rPr>
              <w:t xml:space="preserve"> Languages: Java, </w:t>
            </w:r>
            <w:r>
              <w:rPr>
                <w:b/>
                <w:bCs/>
                <w:lang w:val="en-ZA"/>
              </w:rPr>
              <w:t>Java</w:t>
            </w:r>
            <w:r w:rsidRPr="00317853">
              <w:rPr>
                <w:b/>
                <w:bCs/>
                <w:lang w:val="en-ZA"/>
              </w:rPr>
              <w:t>Script, Python, SQL, HTML/CSS</w:t>
            </w:r>
          </w:p>
          <w:p w14:paraId="4667BEE0" w14:textId="77777777" w:rsidR="00317853" w:rsidRPr="00317853" w:rsidRDefault="00317853" w:rsidP="00317853">
            <w:pPr>
              <w:rPr>
                <w:b/>
                <w:bCs/>
                <w:lang w:val="en-ZA"/>
              </w:rPr>
            </w:pPr>
          </w:p>
          <w:p w14:paraId="50D7A87F" w14:textId="54FE8CE4" w:rsidR="00CE7496" w:rsidRDefault="00317853" w:rsidP="00317853">
            <w:pPr>
              <w:rPr>
                <w:b/>
                <w:bCs/>
                <w:lang w:val="en-ZA"/>
              </w:rPr>
            </w:pPr>
            <w:r w:rsidRPr="00317853">
              <w:rPr>
                <w:b/>
                <w:bCs/>
                <w:lang w:val="en-ZA"/>
              </w:rPr>
              <w:t> Frameworks: Node.js,</w:t>
            </w:r>
            <w:r>
              <w:rPr>
                <w:b/>
                <w:bCs/>
                <w:lang w:val="en-ZA"/>
              </w:rPr>
              <w:t xml:space="preserve"> Java Spring boot, Bootstrap</w:t>
            </w:r>
          </w:p>
          <w:p w14:paraId="627978E0" w14:textId="71291F3F" w:rsidR="00317853" w:rsidRDefault="00317853" w:rsidP="00317853">
            <w:pPr>
              <w:rPr>
                <w:b/>
                <w:bCs/>
                <w:lang w:val="en-ZA"/>
              </w:rPr>
            </w:pPr>
            <w:r w:rsidRPr="00317853">
              <w:rPr>
                <w:b/>
                <w:bCs/>
                <w:lang w:val="en-ZA"/>
              </w:rPr>
              <w:t xml:space="preserve"> </w:t>
            </w:r>
            <w:r>
              <w:rPr>
                <w:b/>
                <w:bCs/>
                <w:lang w:val="en-ZA"/>
              </w:rPr>
              <w:t>Database</w:t>
            </w:r>
            <w:r w:rsidRPr="00317853">
              <w:rPr>
                <w:b/>
                <w:bCs/>
                <w:lang w:val="en-ZA"/>
              </w:rPr>
              <w:t xml:space="preserve">: </w:t>
            </w:r>
            <w:r>
              <w:rPr>
                <w:b/>
                <w:bCs/>
                <w:lang w:val="en-ZA"/>
              </w:rPr>
              <w:t>MySQL, PostgreSQL</w:t>
            </w:r>
          </w:p>
          <w:p w14:paraId="691F0589" w14:textId="77777777" w:rsidR="00317853" w:rsidRPr="00317853" w:rsidRDefault="00317853" w:rsidP="00317853">
            <w:pPr>
              <w:rPr>
                <w:b/>
                <w:bCs/>
                <w:lang w:val="en-ZA"/>
              </w:rPr>
            </w:pPr>
          </w:p>
          <w:p w14:paraId="662442A4" w14:textId="1266F92B" w:rsidR="00317853" w:rsidRDefault="00317853" w:rsidP="00317853">
            <w:pPr>
              <w:rPr>
                <w:b/>
                <w:bCs/>
                <w:lang w:val="en-ZA"/>
              </w:rPr>
            </w:pPr>
            <w:r w:rsidRPr="00317853">
              <w:rPr>
                <w:b/>
                <w:bCs/>
                <w:lang w:val="en-ZA"/>
              </w:rPr>
              <w:t xml:space="preserve"> </w:t>
            </w:r>
            <w:r>
              <w:rPr>
                <w:b/>
                <w:bCs/>
                <w:lang w:val="en-ZA"/>
              </w:rPr>
              <w:t>Tools</w:t>
            </w:r>
            <w:r w:rsidRPr="00317853">
              <w:rPr>
                <w:b/>
                <w:bCs/>
                <w:lang w:val="en-ZA"/>
              </w:rPr>
              <w:t xml:space="preserve">: </w:t>
            </w:r>
            <w:r>
              <w:rPr>
                <w:b/>
                <w:bCs/>
                <w:lang w:val="en-ZA"/>
              </w:rPr>
              <w:t xml:space="preserve">Git, </w:t>
            </w:r>
            <w:proofErr w:type="spellStart"/>
            <w:r>
              <w:rPr>
                <w:b/>
                <w:bCs/>
                <w:lang w:val="en-ZA"/>
              </w:rPr>
              <w:t>Gitbash</w:t>
            </w:r>
            <w:proofErr w:type="spellEnd"/>
            <w:r>
              <w:rPr>
                <w:b/>
                <w:bCs/>
                <w:lang w:val="en-ZA"/>
              </w:rPr>
              <w:t>, GitHub</w:t>
            </w:r>
          </w:p>
          <w:p w14:paraId="6772ED8A" w14:textId="77777777" w:rsidR="00317853" w:rsidRDefault="00317853" w:rsidP="00317853">
            <w:pPr>
              <w:rPr>
                <w:b/>
                <w:bCs/>
                <w:lang w:val="en-ZA"/>
              </w:rPr>
            </w:pPr>
          </w:p>
          <w:p w14:paraId="061078E4" w14:textId="77777777" w:rsidR="00317853" w:rsidRDefault="00317853" w:rsidP="00317853"/>
          <w:p w14:paraId="7C67E806" w14:textId="3E589494" w:rsidR="00CE7496" w:rsidRPr="00065553" w:rsidRDefault="00CE7496" w:rsidP="00CE7496">
            <w:pPr>
              <w:pStyle w:val="Heading1"/>
            </w:pPr>
          </w:p>
          <w:p w14:paraId="6367516D" w14:textId="5A2C898C" w:rsidR="00CE7496" w:rsidRPr="00CE7496" w:rsidRDefault="00CE7496" w:rsidP="003B010D"/>
        </w:tc>
        <w:tc>
          <w:tcPr>
            <w:tcW w:w="77" w:type="dxa"/>
            <w:tcBorders>
              <w:left w:val="single" w:sz="8" w:space="0" w:color="D8BCA4" w:themeColor="accent2" w:themeTint="99"/>
            </w:tcBorders>
          </w:tcPr>
          <w:p w14:paraId="0DABA3B2" w14:textId="577C7433" w:rsidR="00CE7496" w:rsidRDefault="00CE7496" w:rsidP="0033248B"/>
        </w:tc>
        <w:tc>
          <w:tcPr>
            <w:tcW w:w="6175" w:type="dxa"/>
            <w:tcBorders>
              <w:top w:val="single" w:sz="8" w:space="0" w:color="D8BCA4" w:themeColor="accent2" w:themeTint="99"/>
            </w:tcBorders>
          </w:tcPr>
          <w:p w14:paraId="0A714BC1" w14:textId="3751C843" w:rsidR="00A63F8D" w:rsidRPr="00EE2BDB" w:rsidRDefault="00000000" w:rsidP="008C3517">
            <w:pPr>
              <w:pStyle w:val="Heading1"/>
            </w:pPr>
            <w:sdt>
              <w:sdtPr>
                <w:id w:val="-1767221959"/>
                <w:placeholder>
                  <w:docPart w:val="7D997353ED194C83BFCCE0A384B29C65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CE7496">
                  <w:t>Experience</w:t>
                </w:r>
              </w:sdtContent>
            </w:sdt>
          </w:p>
          <w:p w14:paraId="0C35103E" w14:textId="77777777" w:rsidR="005446AD" w:rsidRDefault="005446AD" w:rsidP="005446AD">
            <w:pPr>
              <w:pStyle w:val="Heading2"/>
              <w:rPr>
                <w:b/>
                <w:bCs/>
                <w:i/>
                <w:iCs/>
                <w:lang w:val="en-ZA"/>
              </w:rPr>
            </w:pPr>
            <w:r w:rsidRPr="005446AD">
              <w:rPr>
                <w:b/>
                <w:bCs/>
                <w:i/>
                <w:iCs/>
                <w:lang w:val="en-ZA"/>
              </w:rPr>
              <w:t>Campus Smart Attendance System |</w:t>
            </w:r>
            <w:r w:rsidRPr="005446AD">
              <w:rPr>
                <w:b/>
                <w:bCs/>
                <w:lang w:val="en-ZA"/>
              </w:rPr>
              <w:t> </w:t>
            </w:r>
            <w:r w:rsidRPr="005446AD">
              <w:rPr>
                <w:b/>
                <w:bCs/>
                <w:i/>
                <w:iCs/>
                <w:lang w:val="en-ZA"/>
              </w:rPr>
              <w:t>March 2026-present</w:t>
            </w:r>
          </w:p>
          <w:p w14:paraId="35B23F96" w14:textId="77777777" w:rsidR="005446AD" w:rsidRPr="005446AD" w:rsidRDefault="005446AD" w:rsidP="005446AD">
            <w:pPr>
              <w:rPr>
                <w:rFonts w:cstheme="minorHAnsi"/>
                <w:lang w:val="en-ZA"/>
              </w:rPr>
            </w:pPr>
          </w:p>
          <w:p w14:paraId="6ABCD2CB" w14:textId="77777777" w:rsidR="005446AD" w:rsidRPr="005446AD" w:rsidRDefault="005446AD" w:rsidP="005446AD">
            <w:pPr>
              <w:pStyle w:val="Heading2"/>
              <w:rPr>
                <w:rFonts w:asciiTheme="minorHAnsi" w:hAnsiTheme="minorHAnsi" w:cstheme="minorHAnsi"/>
                <w:lang w:val="en-ZA"/>
              </w:rPr>
            </w:pPr>
            <w:r w:rsidRPr="005446AD">
              <w:rPr>
                <w:rFonts w:asciiTheme="minorHAnsi" w:hAnsiTheme="minorHAnsi" w:cstheme="minorHAnsi"/>
                <w:lang w:val="en-ZA"/>
              </w:rPr>
              <w:t>CPUT | Third year undergraduate Group project</w:t>
            </w:r>
          </w:p>
          <w:p w14:paraId="39B1564A" w14:textId="77777777" w:rsidR="005446AD" w:rsidRPr="005446AD" w:rsidRDefault="005446AD" w:rsidP="005446AD">
            <w:pPr>
              <w:rPr>
                <w:lang w:val="en-ZA"/>
              </w:rPr>
            </w:pPr>
          </w:p>
          <w:p w14:paraId="68EF9F65" w14:textId="21A5036D" w:rsidR="005446AD" w:rsidRPr="005446AD" w:rsidRDefault="005446AD" w:rsidP="005446AD">
            <w:pPr>
              <w:pStyle w:val="Heading2"/>
              <w:rPr>
                <w:rFonts w:asciiTheme="minorHAnsi" w:hAnsiTheme="minorHAnsi" w:cstheme="minorHAnsi"/>
                <w:lang w:val="en-ZA"/>
              </w:rPr>
            </w:pP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This is an </w:t>
            </w:r>
            <w:r w:rsidR="00FA3D23">
              <w:rPr>
                <w:rFonts w:asciiTheme="minorHAnsi" w:hAnsiTheme="minorHAnsi" w:cstheme="minorHAnsi"/>
                <w:caps w:val="0"/>
                <w:lang w:val="en-ZA"/>
              </w:rPr>
              <w:t>I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>o</w:t>
            </w:r>
            <w:r w:rsidR="00FA3D23">
              <w:rPr>
                <w:rFonts w:asciiTheme="minorHAnsi" w:hAnsiTheme="minorHAnsi" w:cstheme="minorHAnsi"/>
                <w:caps w:val="0"/>
                <w:lang w:val="en-ZA"/>
              </w:rPr>
              <w:t>T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 system which assist student along with lectures to track the number of students attended a class, without calculating them manually. So, the system operates by using </w:t>
            </w:r>
            <w:r w:rsidR="00FA3D23">
              <w:rPr>
                <w:rFonts w:asciiTheme="minorHAnsi" w:hAnsiTheme="minorHAnsi" w:cstheme="minorHAnsi"/>
                <w:caps w:val="0"/>
                <w:lang w:val="en-ZA"/>
              </w:rPr>
              <w:t>RFID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 card for each student</w:t>
            </w:r>
            <w:r>
              <w:rPr>
                <w:rFonts w:asciiTheme="minorHAnsi" w:hAnsiTheme="minorHAnsi" w:cstheme="minorHAnsi"/>
                <w:caps w:val="0"/>
                <w:lang w:val="en-ZA"/>
              </w:rPr>
              <w:t>. Whenever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 entering a class, </w:t>
            </w:r>
            <w:proofErr w:type="gramStart"/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>in order to</w:t>
            </w:r>
            <w:proofErr w:type="gramEnd"/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 get access, they must tap their </w:t>
            </w:r>
            <w:r>
              <w:rPr>
                <w:rFonts w:asciiTheme="minorHAnsi" w:hAnsiTheme="minorHAnsi" w:cstheme="minorHAnsi"/>
                <w:caps w:val="0"/>
                <w:lang w:val="en-ZA"/>
              </w:rPr>
              <w:t>RFID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 card to the attendance system which marks them presents after tapping. The system components configuration was programmed behind the usage of </w:t>
            </w:r>
            <w:r w:rsidR="00FA3D23">
              <w:rPr>
                <w:rFonts w:asciiTheme="minorHAnsi" w:hAnsiTheme="minorHAnsi" w:cstheme="minorHAnsi"/>
                <w:caps w:val="0"/>
                <w:lang w:val="en-ZA"/>
              </w:rPr>
              <w:t>C+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+, using the Arduino </w:t>
            </w:r>
            <w:r>
              <w:rPr>
                <w:rFonts w:asciiTheme="minorHAnsi" w:hAnsiTheme="minorHAnsi" w:cstheme="minorHAnsi"/>
                <w:caps w:val="0"/>
                <w:lang w:val="en-ZA"/>
              </w:rPr>
              <w:t>IDE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, along with necessary components which included </w:t>
            </w:r>
            <w:r>
              <w:rPr>
                <w:rFonts w:asciiTheme="minorHAnsi" w:hAnsiTheme="minorHAnsi" w:cstheme="minorHAnsi"/>
                <w:caps w:val="0"/>
                <w:lang w:val="en-ZA"/>
              </w:rPr>
              <w:t>ESP32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, </w:t>
            </w:r>
            <w:r>
              <w:rPr>
                <w:rFonts w:asciiTheme="minorHAnsi" w:hAnsiTheme="minorHAnsi" w:cstheme="minorHAnsi"/>
                <w:caps w:val="0"/>
                <w:lang w:val="en-ZA"/>
              </w:rPr>
              <w:t>RFID</w:t>
            </w:r>
            <w:r w:rsidRPr="005446AD">
              <w:rPr>
                <w:rFonts w:asciiTheme="minorHAnsi" w:hAnsiTheme="minorHAnsi" w:cstheme="minorHAnsi"/>
                <w:caps w:val="0"/>
                <w:lang w:val="en-ZA"/>
              </w:rPr>
              <w:t xml:space="preserve"> card and some Duno jumper wires for connection</w:t>
            </w:r>
          </w:p>
          <w:p w14:paraId="536B10CD" w14:textId="77777777" w:rsidR="005446AD" w:rsidRPr="005446AD" w:rsidRDefault="005446AD" w:rsidP="00CE7496">
            <w:pPr>
              <w:pStyle w:val="Heading2"/>
              <w:rPr>
                <w:b/>
                <w:bCs/>
                <w:sz w:val="24"/>
                <w:szCs w:val="32"/>
              </w:rPr>
            </w:pPr>
          </w:p>
          <w:p w14:paraId="6B6169C4" w14:textId="77777777" w:rsidR="005446AD" w:rsidRPr="005446AD" w:rsidRDefault="005446AD" w:rsidP="00CE7496">
            <w:pPr>
              <w:pStyle w:val="Heading2"/>
              <w:rPr>
                <w:b/>
                <w:bCs/>
                <w:sz w:val="24"/>
                <w:szCs w:val="32"/>
              </w:rPr>
            </w:pPr>
          </w:p>
          <w:p w14:paraId="3773F418" w14:textId="756337D4" w:rsidR="00CE7496" w:rsidRPr="003E2684" w:rsidRDefault="005B1517" w:rsidP="00CE7496">
            <w:pPr>
              <w:pStyle w:val="Heading2"/>
              <w:rPr>
                <w:b/>
                <w:bCs/>
              </w:rPr>
            </w:pPr>
            <w:r w:rsidRPr="003E2684">
              <w:rPr>
                <w:b/>
                <w:bCs/>
              </w:rPr>
              <w:t>Module Tracker and mark calaculator</w:t>
            </w:r>
            <w:r w:rsidR="00CE7496" w:rsidRPr="003E2684">
              <w:rPr>
                <w:b/>
                <w:bCs/>
              </w:rPr>
              <w:t xml:space="preserve"> • </w:t>
            </w:r>
            <w:r w:rsidRPr="003E2684">
              <w:rPr>
                <w:b/>
                <w:bCs/>
              </w:rPr>
              <w:t xml:space="preserve">Feb </w:t>
            </w:r>
            <w:r w:rsidR="005446AD">
              <w:rPr>
                <w:b/>
                <w:bCs/>
              </w:rPr>
              <w:t>2025-November</w:t>
            </w:r>
            <w:r w:rsidRPr="003E2684">
              <w:rPr>
                <w:b/>
                <w:bCs/>
              </w:rPr>
              <w:t xml:space="preserve"> 2025</w:t>
            </w:r>
          </w:p>
          <w:p w14:paraId="76681368" w14:textId="136692ED" w:rsidR="00CE7496" w:rsidRPr="00A63F8D" w:rsidRDefault="00103DDB" w:rsidP="00A63F8D">
            <w:pPr>
              <w:pStyle w:val="Heading3"/>
            </w:pPr>
            <w:r>
              <w:t>CPUT | Undergraduate Group Project</w:t>
            </w:r>
          </w:p>
          <w:p w14:paraId="11BD830E" w14:textId="0A7D6220" w:rsidR="00CE7496" w:rsidRDefault="00103DDB" w:rsidP="00A63F8D">
            <w:r>
              <w:t xml:space="preserve">The mark calculating application was developed in the usage of Java programming language, and </w:t>
            </w:r>
            <w:r w:rsidR="005446AD">
              <w:t>a</w:t>
            </w:r>
            <w:r>
              <w:t xml:space="preserve"> touch of </w:t>
            </w:r>
            <w:r w:rsidR="005446AD">
              <w:t>JavaScript</w:t>
            </w:r>
            <w:r w:rsidR="00DB7D60">
              <w:t>, HTML, and CSS for styling.</w:t>
            </w:r>
          </w:p>
          <w:p w14:paraId="061821AE" w14:textId="523CB450" w:rsidR="008C3517" w:rsidRDefault="00DB7D60" w:rsidP="00A63F8D">
            <w:r>
              <w:t xml:space="preserve">For the development of the database, we </w:t>
            </w:r>
            <w:r w:rsidR="00401904">
              <w:t>have decided</w:t>
            </w:r>
            <w:r>
              <w:t xml:space="preserve"> to use </w:t>
            </w:r>
            <w:r w:rsidR="005446AD">
              <w:t>Python</w:t>
            </w:r>
            <w:r>
              <w:t xml:space="preserve"> since it is of less complex syntax</w:t>
            </w:r>
            <w:r w:rsidR="005446AD">
              <w:t>,</w:t>
            </w:r>
            <w:r>
              <w:t xml:space="preserve"> and as for the data </w:t>
            </w:r>
            <w:r w:rsidR="00401904">
              <w:t>manipulation,</w:t>
            </w:r>
            <w:r>
              <w:t xml:space="preserve"> we used </w:t>
            </w:r>
            <w:r w:rsidR="00401904">
              <w:t>MongoDB</w:t>
            </w:r>
          </w:p>
          <w:p w14:paraId="2E5976BF" w14:textId="70126CCC" w:rsidR="00A63F8D" w:rsidRDefault="008C3517" w:rsidP="00A63F8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0DE4BEF4" wp14:editId="30EF17C6">
                      <wp:simplePos x="0" y="0"/>
                      <wp:positionH relativeFrom="column">
                        <wp:posOffset>24890</wp:posOffset>
                      </wp:positionH>
                      <wp:positionV relativeFrom="paragraph">
                        <wp:posOffset>41045</wp:posOffset>
                      </wp:positionV>
                      <wp:extent cx="3980880" cy="360"/>
                      <wp:effectExtent l="38100" t="38100" r="38735" b="38100"/>
                      <wp:wrapNone/>
                      <wp:docPr id="931493709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808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655895" id="Ink 18" o:spid="_x0000_s1026" type="#_x0000_t75" style="position:absolute;margin-left:1.45pt;margin-top:2.75pt;width:314.4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">
                      <v:imagedata r:id="rId27" o:title=""/>
                    </v:shape>
                  </w:pict>
                </mc:Fallback>
              </mc:AlternateContent>
            </w:r>
          </w:p>
          <w:p w14:paraId="392D3BE1" w14:textId="218EB3D3" w:rsidR="00CE7496" w:rsidRPr="004B41FC" w:rsidRDefault="00347C7D" w:rsidP="00A63F8D">
            <w:pPr>
              <w:pStyle w:val="Heading2"/>
              <w:rPr>
                <w:b/>
                <w:bCs/>
              </w:rPr>
            </w:pPr>
            <w:r w:rsidRPr="004B41FC">
              <w:rPr>
                <w:b/>
                <w:bCs/>
              </w:rPr>
              <w:t>Pizza management system</w:t>
            </w:r>
            <w:r w:rsidR="00401904" w:rsidRPr="004B41FC">
              <w:rPr>
                <w:b/>
                <w:bCs/>
              </w:rPr>
              <w:t xml:space="preserve"> interface design</w:t>
            </w:r>
            <w:r w:rsidR="00CE7496" w:rsidRPr="004B41FC">
              <w:rPr>
                <w:b/>
                <w:bCs/>
              </w:rPr>
              <w:t xml:space="preserve"> • </w:t>
            </w:r>
            <w:r w:rsidR="00317853">
              <w:rPr>
                <w:b/>
                <w:bCs/>
              </w:rPr>
              <w:t>April 2025-June</w:t>
            </w:r>
            <w:r w:rsidRPr="004B41FC">
              <w:rPr>
                <w:b/>
                <w:bCs/>
              </w:rPr>
              <w:t xml:space="preserve"> 2025</w:t>
            </w:r>
          </w:p>
          <w:p w14:paraId="175EECF3" w14:textId="0AB42C22" w:rsidR="00CE7496" w:rsidRPr="00A63F8D" w:rsidRDefault="00347C7D" w:rsidP="00A63F8D">
            <w:pPr>
              <w:pStyle w:val="Heading3"/>
            </w:pPr>
            <w:r>
              <w:lastRenderedPageBreak/>
              <w:t>CPUT | Undergraduate Group Project</w:t>
            </w:r>
          </w:p>
          <w:p w14:paraId="5FC07805" w14:textId="764FD65A" w:rsidR="008C3517" w:rsidRDefault="00401904" w:rsidP="0033248B">
            <w:r>
              <w:t>The system user interface design of the system was designed with the usage of an online platform, named Figma</w:t>
            </w:r>
            <w:r w:rsidR="006973EB">
              <w:t xml:space="preserve">, which was facilitated through the involvement of </w:t>
            </w:r>
            <w:r w:rsidR="00317853">
              <w:t>a user story</w:t>
            </w:r>
          </w:p>
          <w:p w14:paraId="38625996" w14:textId="5F8AD435" w:rsidR="004D5C84" w:rsidRDefault="008C3517" w:rsidP="0033248B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6BFBD10A" wp14:editId="7490E8E2">
                      <wp:simplePos x="0" y="0"/>
                      <wp:positionH relativeFrom="column">
                        <wp:posOffset>43970</wp:posOffset>
                      </wp:positionH>
                      <wp:positionV relativeFrom="paragraph">
                        <wp:posOffset>83515</wp:posOffset>
                      </wp:positionV>
                      <wp:extent cx="4079160" cy="360"/>
                      <wp:effectExtent l="38100" t="38100" r="36195" b="38100"/>
                      <wp:wrapNone/>
                      <wp:docPr id="1645239418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791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F63E81" id="Ink 19" o:spid="_x0000_s1026" type="#_x0000_t75" style="position:absolute;margin-left:2.95pt;margin-top:6.1pt;width:322.2pt;height:1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">
                      <v:imagedata r:id="rId29" o:title=""/>
                    </v:shape>
                  </w:pict>
                </mc:Fallback>
              </mc:AlternateContent>
            </w:r>
          </w:p>
          <w:p w14:paraId="3013B1B9" w14:textId="30EA0C8E" w:rsidR="004D5C84" w:rsidRPr="004B41FC" w:rsidRDefault="00317853" w:rsidP="004D5C84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Non-Governmental</w:t>
            </w:r>
            <w:r w:rsidR="004D5C84" w:rsidRPr="004B41FC">
              <w:rPr>
                <w:b/>
                <w:bCs/>
              </w:rPr>
              <w:t xml:space="preserve"> Organization website • February 2024- </w:t>
            </w:r>
            <w:r>
              <w:rPr>
                <w:b/>
                <w:bCs/>
              </w:rPr>
              <w:t>November</w:t>
            </w:r>
            <w:r w:rsidR="004D5C84" w:rsidRPr="004B41FC">
              <w:rPr>
                <w:b/>
                <w:bCs/>
              </w:rPr>
              <w:t xml:space="preserve"> 2024</w:t>
            </w:r>
          </w:p>
          <w:p w14:paraId="7E95E510" w14:textId="77777777" w:rsidR="004D5C84" w:rsidRPr="00A63F8D" w:rsidRDefault="004D5C84" w:rsidP="004D5C84">
            <w:pPr>
              <w:pStyle w:val="Heading3"/>
            </w:pPr>
            <w:r>
              <w:t>CPUT | Undergraduate Group Project</w:t>
            </w:r>
          </w:p>
          <w:p w14:paraId="5781955E" w14:textId="58D3C5CF" w:rsidR="004D5C84" w:rsidRDefault="004D5C84" w:rsidP="004149EA">
            <w:r>
              <w:t xml:space="preserve">This was an NGO website which was developed for local-community-organization which specialized in promoting hygiene techniques to members of the community, which allowed community members who wanted to volunteer </w:t>
            </w:r>
            <w:r w:rsidR="00317853">
              <w:t>for</w:t>
            </w:r>
            <w:r>
              <w:t xml:space="preserve"> community to register on the website for recruitment purposes</w:t>
            </w:r>
          </w:p>
          <w:p w14:paraId="2FB4E152" w14:textId="1857A06C" w:rsidR="004D5C84" w:rsidRDefault="00F856CF" w:rsidP="0033248B">
            <w:r>
              <w:t xml:space="preserve"> </w:t>
            </w:r>
          </w:p>
        </w:tc>
      </w:tr>
    </w:tbl>
    <w:p w14:paraId="0D5DC95F" w14:textId="77777777" w:rsidR="004F03F5" w:rsidRPr="004F03F5" w:rsidRDefault="004F03F5" w:rsidP="0002353C"/>
    <w:sectPr w:rsidR="004F03F5" w:rsidRPr="004F03F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F259" w14:textId="77777777" w:rsidR="00E11F16" w:rsidRDefault="00E11F16" w:rsidP="00F316AD">
      <w:r>
        <w:separator/>
      </w:r>
    </w:p>
  </w:endnote>
  <w:endnote w:type="continuationSeparator" w:id="0">
    <w:p w14:paraId="00074C8C" w14:textId="77777777" w:rsidR="00E11F16" w:rsidRDefault="00E11F16" w:rsidP="00F316AD">
      <w:r>
        <w:continuationSeparator/>
      </w:r>
    </w:p>
  </w:endnote>
  <w:endnote w:type="continuationNotice" w:id="1">
    <w:p w14:paraId="10AAB1D2" w14:textId="77777777" w:rsidR="00E11F16" w:rsidRDefault="00E11F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EC1F" w14:textId="77777777" w:rsidR="00E11F16" w:rsidRDefault="00E11F16" w:rsidP="00F316AD">
      <w:r>
        <w:separator/>
      </w:r>
    </w:p>
  </w:footnote>
  <w:footnote w:type="continuationSeparator" w:id="0">
    <w:p w14:paraId="5A2218AA" w14:textId="77777777" w:rsidR="00E11F16" w:rsidRDefault="00E11F16" w:rsidP="00F316AD">
      <w:r>
        <w:continuationSeparator/>
      </w:r>
    </w:p>
  </w:footnote>
  <w:footnote w:type="continuationNotice" w:id="1">
    <w:p w14:paraId="05904833" w14:textId="77777777" w:rsidR="00E11F16" w:rsidRDefault="00E11F1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905A8"/>
    <w:multiLevelType w:val="hybridMultilevel"/>
    <w:tmpl w:val="3FAC38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0"/>
  </w:num>
  <w:num w:numId="3" w16cid:durableId="1810049275">
    <w:abstractNumId w:val="1"/>
  </w:num>
  <w:num w:numId="4" w16cid:durableId="414983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4C"/>
    <w:rsid w:val="00000AEC"/>
    <w:rsid w:val="0002353C"/>
    <w:rsid w:val="000238CE"/>
    <w:rsid w:val="000453C1"/>
    <w:rsid w:val="00056368"/>
    <w:rsid w:val="00064602"/>
    <w:rsid w:val="00065553"/>
    <w:rsid w:val="000A5EE8"/>
    <w:rsid w:val="000B6F8F"/>
    <w:rsid w:val="000E1D44"/>
    <w:rsid w:val="0010297D"/>
    <w:rsid w:val="00103DDB"/>
    <w:rsid w:val="00137C2D"/>
    <w:rsid w:val="0015252B"/>
    <w:rsid w:val="0016696C"/>
    <w:rsid w:val="001755F8"/>
    <w:rsid w:val="00186FDF"/>
    <w:rsid w:val="00194350"/>
    <w:rsid w:val="001A4DBF"/>
    <w:rsid w:val="001B744B"/>
    <w:rsid w:val="001C4A17"/>
    <w:rsid w:val="0020696E"/>
    <w:rsid w:val="00210701"/>
    <w:rsid w:val="00220028"/>
    <w:rsid w:val="002356A2"/>
    <w:rsid w:val="00260B1C"/>
    <w:rsid w:val="00271A16"/>
    <w:rsid w:val="002745A5"/>
    <w:rsid w:val="00275B56"/>
    <w:rsid w:val="00277FF7"/>
    <w:rsid w:val="00280DBB"/>
    <w:rsid w:val="00294052"/>
    <w:rsid w:val="0029770D"/>
    <w:rsid w:val="002B0277"/>
    <w:rsid w:val="002D12DA"/>
    <w:rsid w:val="002E654A"/>
    <w:rsid w:val="003019B2"/>
    <w:rsid w:val="00311FD2"/>
    <w:rsid w:val="00317853"/>
    <w:rsid w:val="003220F2"/>
    <w:rsid w:val="0033248B"/>
    <w:rsid w:val="003334FA"/>
    <w:rsid w:val="0034688D"/>
    <w:rsid w:val="00347C7D"/>
    <w:rsid w:val="00366C2A"/>
    <w:rsid w:val="00374B1C"/>
    <w:rsid w:val="00376AE0"/>
    <w:rsid w:val="00390AAF"/>
    <w:rsid w:val="003A08F7"/>
    <w:rsid w:val="003A7BF7"/>
    <w:rsid w:val="003B010D"/>
    <w:rsid w:val="003E2684"/>
    <w:rsid w:val="003E7565"/>
    <w:rsid w:val="003F2D42"/>
    <w:rsid w:val="00401904"/>
    <w:rsid w:val="0040233B"/>
    <w:rsid w:val="004149EA"/>
    <w:rsid w:val="00446803"/>
    <w:rsid w:val="00471FD0"/>
    <w:rsid w:val="00481994"/>
    <w:rsid w:val="00493825"/>
    <w:rsid w:val="00493A22"/>
    <w:rsid w:val="004B41FC"/>
    <w:rsid w:val="004B5F10"/>
    <w:rsid w:val="004D5C84"/>
    <w:rsid w:val="004F03F5"/>
    <w:rsid w:val="004F531F"/>
    <w:rsid w:val="00511A6E"/>
    <w:rsid w:val="0053231E"/>
    <w:rsid w:val="005446AD"/>
    <w:rsid w:val="005630CF"/>
    <w:rsid w:val="0057534A"/>
    <w:rsid w:val="00577E75"/>
    <w:rsid w:val="005928A6"/>
    <w:rsid w:val="00597AD7"/>
    <w:rsid w:val="005B1517"/>
    <w:rsid w:val="00605A5B"/>
    <w:rsid w:val="00611CD0"/>
    <w:rsid w:val="00647EE2"/>
    <w:rsid w:val="00692B82"/>
    <w:rsid w:val="006973EB"/>
    <w:rsid w:val="006C60E6"/>
    <w:rsid w:val="006E44D4"/>
    <w:rsid w:val="006E70D3"/>
    <w:rsid w:val="006F50A0"/>
    <w:rsid w:val="0071014C"/>
    <w:rsid w:val="007127A0"/>
    <w:rsid w:val="007302D3"/>
    <w:rsid w:val="00730AF0"/>
    <w:rsid w:val="007A3D57"/>
    <w:rsid w:val="007B0F94"/>
    <w:rsid w:val="007B3957"/>
    <w:rsid w:val="0084513D"/>
    <w:rsid w:val="0084569D"/>
    <w:rsid w:val="0084757D"/>
    <w:rsid w:val="00872A76"/>
    <w:rsid w:val="008A01CE"/>
    <w:rsid w:val="008A239B"/>
    <w:rsid w:val="008B6E66"/>
    <w:rsid w:val="008C3517"/>
    <w:rsid w:val="008C5144"/>
    <w:rsid w:val="008D0091"/>
    <w:rsid w:val="008E23A4"/>
    <w:rsid w:val="009020F6"/>
    <w:rsid w:val="009079F3"/>
    <w:rsid w:val="00927425"/>
    <w:rsid w:val="00946D52"/>
    <w:rsid w:val="009538EE"/>
    <w:rsid w:val="0095732F"/>
    <w:rsid w:val="009A7E48"/>
    <w:rsid w:val="009B6648"/>
    <w:rsid w:val="009C0059"/>
    <w:rsid w:val="009C0C11"/>
    <w:rsid w:val="009D1B58"/>
    <w:rsid w:val="009F6F67"/>
    <w:rsid w:val="00A005D6"/>
    <w:rsid w:val="00A03035"/>
    <w:rsid w:val="00A10C09"/>
    <w:rsid w:val="00A125E9"/>
    <w:rsid w:val="00A134EE"/>
    <w:rsid w:val="00A23870"/>
    <w:rsid w:val="00A24B78"/>
    <w:rsid w:val="00A42547"/>
    <w:rsid w:val="00A63F8D"/>
    <w:rsid w:val="00A76A25"/>
    <w:rsid w:val="00A77921"/>
    <w:rsid w:val="00AA3EF7"/>
    <w:rsid w:val="00AA6E72"/>
    <w:rsid w:val="00AC0430"/>
    <w:rsid w:val="00AE6EC0"/>
    <w:rsid w:val="00B471FA"/>
    <w:rsid w:val="00B528C2"/>
    <w:rsid w:val="00B575FB"/>
    <w:rsid w:val="00B666D2"/>
    <w:rsid w:val="00BF7B29"/>
    <w:rsid w:val="00C064CA"/>
    <w:rsid w:val="00C1095A"/>
    <w:rsid w:val="00C2700A"/>
    <w:rsid w:val="00C36587"/>
    <w:rsid w:val="00C549F6"/>
    <w:rsid w:val="00C55791"/>
    <w:rsid w:val="00C55D85"/>
    <w:rsid w:val="00CA2273"/>
    <w:rsid w:val="00CD008D"/>
    <w:rsid w:val="00CD50FD"/>
    <w:rsid w:val="00CD7F27"/>
    <w:rsid w:val="00CE2B1B"/>
    <w:rsid w:val="00CE4EAB"/>
    <w:rsid w:val="00CE7496"/>
    <w:rsid w:val="00CF1FD7"/>
    <w:rsid w:val="00CF4F78"/>
    <w:rsid w:val="00D05DEF"/>
    <w:rsid w:val="00D255E1"/>
    <w:rsid w:val="00D33ED3"/>
    <w:rsid w:val="00D365FA"/>
    <w:rsid w:val="00D47124"/>
    <w:rsid w:val="00D834F0"/>
    <w:rsid w:val="00DA4E30"/>
    <w:rsid w:val="00DB0463"/>
    <w:rsid w:val="00DB7D60"/>
    <w:rsid w:val="00DC715A"/>
    <w:rsid w:val="00DD5D7B"/>
    <w:rsid w:val="00DE7CC5"/>
    <w:rsid w:val="00E10F01"/>
    <w:rsid w:val="00E11608"/>
    <w:rsid w:val="00E11F16"/>
    <w:rsid w:val="00E444DE"/>
    <w:rsid w:val="00E61BAC"/>
    <w:rsid w:val="00E842E3"/>
    <w:rsid w:val="00EA71C1"/>
    <w:rsid w:val="00EB3739"/>
    <w:rsid w:val="00EE2621"/>
    <w:rsid w:val="00EE2991"/>
    <w:rsid w:val="00EE2BDB"/>
    <w:rsid w:val="00EF1385"/>
    <w:rsid w:val="00F012B4"/>
    <w:rsid w:val="00F316AD"/>
    <w:rsid w:val="00F42EBA"/>
    <w:rsid w:val="00F4501B"/>
    <w:rsid w:val="00F4615D"/>
    <w:rsid w:val="00F7416C"/>
    <w:rsid w:val="00F856CF"/>
    <w:rsid w:val="00F91E10"/>
    <w:rsid w:val="00FA3D23"/>
    <w:rsid w:val="00FB34EE"/>
    <w:rsid w:val="00FC78EE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4B5368"/>
  <w15:chartTrackingRefBased/>
  <w15:docId w15:val="{E5962DBE-CA3B-414A-918D-3F2FCEB8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446A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3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33ED3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33ED3"/>
    <w:rPr>
      <w:color w:val="404040" w:themeColor="text1" w:themeTint="B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33ED3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AD"/>
    <w:rPr>
      <w:rFonts w:asciiTheme="majorHAnsi" w:eastAsiaTheme="majorEastAsia" w:hAnsiTheme="majorHAnsi" w:cstheme="majorBidi"/>
      <w:color w:val="232935" w:themeColor="accent1" w:themeShade="BF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customXml" Target="ink/ink5.xml"/><Relationship Id="rId26" Type="http://schemas.openxmlformats.org/officeDocument/2006/relationships/customXml" Target="ink/ink8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customXml" Target="ink/ink7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23" Type="http://schemas.openxmlformats.org/officeDocument/2006/relationships/hyperlink" Target="mailto:matinisavunywalive@gmail.com" TargetMode="External"/><Relationship Id="rId28" Type="http://schemas.openxmlformats.org/officeDocument/2006/relationships/customXml" Target="ink/ink9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mailto:222527269@mycput.ac.za" TargetMode="External"/><Relationship Id="rId27" Type="http://schemas.openxmlformats.org/officeDocument/2006/relationships/image" Target="media/image7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3675A0B42947C4B37658F91143A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A94BC-5307-4BD5-AC95-ED52799280A7}"/>
      </w:docPartPr>
      <w:docPartBody>
        <w:p w:rsidR="005B7022" w:rsidRDefault="005B7022">
          <w:pPr>
            <w:pStyle w:val="023675A0B42947C4B37658F91143A296"/>
          </w:pPr>
          <w:r w:rsidRPr="00CE7496">
            <w:t>Contact</w:t>
          </w:r>
        </w:p>
      </w:docPartBody>
    </w:docPart>
    <w:docPart>
      <w:docPartPr>
        <w:name w:val="C31E7AB0474740FDBABA0ADB4176D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31B16-3C61-4574-8D07-DF6CF3AC7E4A}"/>
      </w:docPartPr>
      <w:docPartBody>
        <w:p w:rsidR="005B7022" w:rsidRDefault="005B7022">
          <w:pPr>
            <w:pStyle w:val="C31E7AB0474740FDBABA0ADB4176D36E"/>
          </w:pPr>
          <w:r w:rsidRPr="00A24B78">
            <w:t>Profile</w:t>
          </w:r>
        </w:p>
      </w:docPartBody>
    </w:docPart>
    <w:docPart>
      <w:docPartPr>
        <w:name w:val="32F98BA9874C4FE58C0CA9B9D7938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66E2C-3B33-49F1-A12B-52A7EF5F939D}"/>
      </w:docPartPr>
      <w:docPartBody>
        <w:p w:rsidR="005B7022" w:rsidRDefault="005B7022">
          <w:pPr>
            <w:pStyle w:val="32F98BA9874C4FE58C0CA9B9D7938D89"/>
          </w:pPr>
          <w:r w:rsidRPr="0033248B">
            <w:t>Education</w:t>
          </w:r>
        </w:p>
      </w:docPartBody>
    </w:docPart>
    <w:docPart>
      <w:docPartPr>
        <w:name w:val="7D997353ED194C83BFCCE0A384B29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E5925-512D-4894-A9F1-D8201DDAEAB4}"/>
      </w:docPartPr>
      <w:docPartBody>
        <w:p w:rsidR="005B7022" w:rsidRDefault="005B7022">
          <w:pPr>
            <w:pStyle w:val="7D997353ED194C83BFCCE0A384B29C65"/>
          </w:pPr>
          <w:r w:rsidRPr="00CE749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22"/>
    <w:rsid w:val="00220028"/>
    <w:rsid w:val="00394FAA"/>
    <w:rsid w:val="0053231E"/>
    <w:rsid w:val="00577E75"/>
    <w:rsid w:val="005B7022"/>
    <w:rsid w:val="006F50A0"/>
    <w:rsid w:val="009721DD"/>
    <w:rsid w:val="00A42547"/>
    <w:rsid w:val="00AB1D87"/>
    <w:rsid w:val="00BE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3675A0B42947C4B37658F91143A296">
    <w:name w:val="023675A0B42947C4B37658F91143A296"/>
  </w:style>
  <w:style w:type="paragraph" w:customStyle="1" w:styleId="C31E7AB0474740FDBABA0ADB4176D36E">
    <w:name w:val="C31E7AB0474740FDBABA0ADB4176D36E"/>
  </w:style>
  <w:style w:type="paragraph" w:customStyle="1" w:styleId="32F98BA9874C4FE58C0CA9B9D7938D89">
    <w:name w:val="32F98BA9874C4FE58C0CA9B9D7938D89"/>
  </w:style>
  <w:style w:type="paragraph" w:customStyle="1" w:styleId="7D997353ED194C83BFCCE0A384B29C65">
    <w:name w:val="7D997353ED194C83BFCCE0A384B29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38:14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1 0 8192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18:13.0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0,'7039'0,"-7017"0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18:02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1 0 8192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17:31.6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516 1,'-501'0,"486"0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17:23.3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612 1,'-611'0,"3392"0,-2758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6:16:49.71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1 0 8192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17:11.4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0,'6086'0,"-6064"0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39:01.7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0,'11035'0,"-11013"0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16:39:15.24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0,'11309'0,"-11288"0</inkml:trace>
</inkml:ink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5C8826-FAE8-45D8-8293-DB168F651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1B149-9C7B-4554-906F-C2EE1AAB75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AB396E-6226-4C7B-B1DD-E1047701B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305926A-D910-4AE1-BBC9-5115B8B5BBE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</Template>
  <TotalTime>207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Matinisa Lubisi</cp:lastModifiedBy>
  <cp:revision>39</cp:revision>
  <dcterms:created xsi:type="dcterms:W3CDTF">2026-02-26T15:34:00Z</dcterms:created>
  <dcterms:modified xsi:type="dcterms:W3CDTF">2026-05-22T01:54:00Z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ff32216a-2597-4f72-90e1-51f825da7aad</vt:lpwstr>
  </property>
</Properties>
</file>